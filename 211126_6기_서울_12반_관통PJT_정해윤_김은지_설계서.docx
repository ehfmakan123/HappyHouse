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52006" w14:textId="77777777" w:rsidR="00D077E9" w:rsidRPr="00240586" w:rsidRDefault="00AB02A7" w:rsidP="00D70D02"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800C889" wp14:editId="6119FDC5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33537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0C889" id="직사각형 3" o:spid="_x0000_s1026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14:paraId="0EE33537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58240" behindDoc="1" locked="0" layoutInCell="1" allowOverlap="1" wp14:anchorId="3D294BC7" wp14:editId="744CE9A1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14:paraId="4DD5163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BCA4C8A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45ABCB9C" wp14:editId="6AAEFEE7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CEBB20" w14:textId="4157C6A9" w:rsidR="00D077E9" w:rsidRPr="00D86945" w:rsidRDefault="00646982" w:rsidP="00C9360B">
                                  <w:pPr>
                                    <w:pStyle w:val="a7"/>
                                    <w:spacing w:line="204" w:lineRule="auto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최종 프로젝트</w:t>
                                  </w:r>
                                </w:p>
                                <w:p w14:paraId="20ED8016" w14:textId="583F73A5" w:rsidR="00D077E9" w:rsidRPr="00D86945" w:rsidRDefault="00646982" w:rsidP="00C9360B">
                                  <w:pPr>
                                    <w:pStyle w:val="a7"/>
                                    <w:spacing w:after="0" w:line="204" w:lineRule="auto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보고서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ABCB9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14:paraId="07CEBB20" w14:textId="4157C6A9" w:rsidR="00D077E9" w:rsidRPr="00D86945" w:rsidRDefault="00646982" w:rsidP="00C9360B">
                            <w:pPr>
                              <w:pStyle w:val="a7"/>
                              <w:spacing w:line="204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최종 프로젝트</w:t>
                            </w:r>
                          </w:p>
                          <w:p w14:paraId="20ED8016" w14:textId="583F73A5" w:rsidR="00D077E9" w:rsidRPr="00D86945" w:rsidRDefault="00646982" w:rsidP="00C9360B">
                            <w:pPr>
                              <w:pStyle w:val="a7"/>
                              <w:spacing w:after="0" w:line="204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보고서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AE7131D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5675DEF3" wp14:editId="02F6F3DC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64AB7F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7CF3F9D6" w14:textId="77777777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2C28EFC" w14:textId="77777777"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14:paraId="67AB688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15152BB420D64C0C9B5D7758FA204915"/>
              </w:placeholder>
              <w15:appearance w15:val="hidden"/>
            </w:sdtPr>
            <w:sdtEndPr/>
            <w:sdtContent>
              <w:p w14:paraId="36C491F6" w14:textId="77777777" w:rsidR="00D077E9" w:rsidRPr="00240586" w:rsidRDefault="00C9360B" w:rsidP="00AB02A7"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instrText xml:space="preserve"> DATE  \@ "M월 d일"  \* MERGEFORMAT </w:instrTex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646982">
                  <w:rPr>
                    <w:rStyle w:val="Char1"/>
                    <w:b w:val="0"/>
                    <w:noProof/>
                    <w:lang w:val="ko-KR" w:bidi="ko-KR"/>
                  </w:rPr>
                  <w:t>11월 26일</w: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14:paraId="2E2067A8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56F601C2" wp14:editId="36AE4A38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16E2CA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C3550FA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4706276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67E01F7" w14:textId="2E31D54B" w:rsidR="00D077E9" w:rsidRPr="00240586" w:rsidRDefault="00812860" w:rsidP="00AB02A7">
            <w:sdt>
              <w:sdtPr>
                <w:rPr>
                  <w:rFonts w:hint="eastAsia"/>
                </w:rPr>
                <w:id w:val="-1740469667"/>
                <w:placeholder>
                  <w:docPart w:val="07BBF4B104E54CCA9B6EEFE05B55C29B"/>
                </w:placeholder>
                <w15:appearance w15:val="hidden"/>
              </w:sdtPr>
              <w:sdtEndPr/>
              <w:sdtContent>
                <w:r w:rsidR="00646982">
                  <w:t>Team TP(</w:t>
                </w:r>
                <w:r w:rsidR="00646982">
                  <w:rPr>
                    <w:rFonts w:hint="eastAsia"/>
                  </w:rPr>
                  <w:t xml:space="preserve">서울 </w:t>
                </w:r>
                <w:r w:rsidR="00646982">
                  <w:t>12</w:t>
                </w:r>
                <w:r w:rsidR="00646982">
                  <w:rPr>
                    <w:rFonts w:hint="eastAsia"/>
                  </w:rPr>
                  <w:t xml:space="preserve">반 </w:t>
                </w:r>
                <w:r w:rsidR="00646982">
                  <w:t>10</w:t>
                </w:r>
                <w:r w:rsidR="00646982">
                  <w:rPr>
                    <w:rFonts w:hint="eastAsia"/>
                  </w:rPr>
                  <w:t>팀)</w:t>
                </w:r>
              </w:sdtContent>
            </w:sdt>
          </w:p>
          <w:p w14:paraId="1B1E23F2" w14:textId="444C9342" w:rsidR="00D077E9" w:rsidRPr="00240586" w:rsidRDefault="00D077E9" w:rsidP="00AB02A7">
            <w:r w:rsidRPr="00240586">
              <w:rPr>
                <w:rFonts w:hint="eastAsia"/>
                <w:lang w:val="ko-KR" w:bidi="ko-KR"/>
              </w:rPr>
              <w:t xml:space="preserve">작성자: </w:t>
            </w:r>
            <w:sdt>
              <w:sdtPr>
                <w:rPr>
                  <w:rFonts w:hint="eastAsia"/>
                </w:rPr>
                <w:alias w:val="이름"/>
                <w:tag w:val="이름"/>
                <w:id w:val="-180584491"/>
                <w:placeholder>
                  <w:docPart w:val="0E0584FA706E4D6AA05FAC15DD8032B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proofErr w:type="gramStart"/>
                <w:r w:rsidR="00646982">
                  <w:rPr>
                    <w:rFonts w:hint="eastAsia"/>
                  </w:rPr>
                  <w:t>정해윤 ,</w:t>
                </w:r>
                <w:proofErr w:type="gramEnd"/>
                <w:r w:rsidR="00646982">
                  <w:rPr>
                    <w:rFonts w:hint="eastAsia"/>
                  </w:rPr>
                  <w:t xml:space="preserve"> 김은지</w:t>
                </w:r>
              </w:sdtContent>
            </w:sdt>
          </w:p>
          <w:p w14:paraId="6E55ABC4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5D5D34B" w14:textId="48BA1AB3" w:rsidR="00D077E9" w:rsidRPr="00240586" w:rsidRDefault="00AB02A7">
      <w:pPr>
        <w:spacing w:after="200"/>
      </w:pPr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A3B10D" wp14:editId="269F290F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2770D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3B10D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34aba2 [3206]" stroked="f" strokeweight="2pt">
                <v:textbox>
                  <w:txbxContent>
                    <w:p w14:paraId="03F2770D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</w:p>
    <w:p w14:paraId="471F3DEA" w14:textId="2FD33337" w:rsidR="00646982" w:rsidRPr="00646982" w:rsidRDefault="00646982" w:rsidP="00646982">
      <w:pPr>
        <w:rPr>
          <w:rFonts w:asciiTheme="majorHAnsi" w:eastAsia="바탕" w:hAnsiTheme="majorHAnsi" w:cs="굴림"/>
          <w:b w:val="0"/>
          <w:color w:val="000000"/>
          <w:sz w:val="8"/>
          <w:szCs w:val="20"/>
        </w:rPr>
      </w:pPr>
      <w:r w:rsidRPr="00746437">
        <w:rPr>
          <w:rFonts w:asciiTheme="majorHAnsi" w:eastAsiaTheme="majorHAnsi" w:hAnsiTheme="majorHAnsi" w:cs="굴림"/>
          <w:bCs/>
          <w:color w:val="000000"/>
          <w:w w:val="95"/>
          <w:sz w:val="32"/>
          <w:szCs w:val="56"/>
        </w:rPr>
        <w:lastRenderedPageBreak/>
        <w:t xml:space="preserve">1. </w:t>
      </w:r>
      <w:r w:rsidRPr="00746437">
        <w:rPr>
          <w:rFonts w:asciiTheme="majorHAnsi" w:eastAsiaTheme="majorHAnsi" w:hAnsiTheme="majorHAnsi" w:cs="굴림" w:hint="eastAsia"/>
          <w:bCs/>
          <w:color w:val="000000"/>
          <w:w w:val="95"/>
          <w:sz w:val="32"/>
          <w:szCs w:val="56"/>
        </w:rPr>
        <w:t>요구사항 정의</w:t>
      </w:r>
    </w:p>
    <w:p w14:paraId="4EBB84CD" w14:textId="0AE28C4F" w:rsidR="00646982" w:rsidRDefault="00646982" w:rsidP="00DF027C"/>
    <w:p w14:paraId="62F78336" w14:textId="4CBF8DD0" w:rsidR="00646982" w:rsidRDefault="00646982" w:rsidP="00DF027C">
      <w:r>
        <w:rPr>
          <w:rFonts w:hint="eastAsia"/>
        </w:rPr>
        <w:t>필수 요소</w:t>
      </w:r>
    </w:p>
    <w:p w14:paraId="5A505871" w14:textId="575DCEAD" w:rsidR="00646982" w:rsidRDefault="00646982" w:rsidP="00DF027C"/>
    <w:p w14:paraId="03FBFC5C" w14:textId="08B0CF0C" w:rsidR="00646982" w:rsidRDefault="00646982" w:rsidP="00646982">
      <w:pPr>
        <w:pStyle w:val="afd"/>
        <w:numPr>
          <w:ilvl w:val="0"/>
          <w:numId w:val="14"/>
        </w:numPr>
      </w:pPr>
      <w:r>
        <w:rPr>
          <w:rFonts w:hint="eastAsia"/>
        </w:rPr>
        <w:t xml:space="preserve"> 테이블 </w:t>
      </w:r>
      <w:r>
        <w:t xml:space="preserve">CRUD </w:t>
      </w:r>
    </w:p>
    <w:p w14:paraId="45C19C13" w14:textId="2F8D6E67" w:rsidR="00646982" w:rsidRDefault="00646982" w:rsidP="00646982"/>
    <w:p w14:paraId="5FD135AA" w14:textId="1335AF09" w:rsidR="00646982" w:rsidRDefault="00646982" w:rsidP="00646982">
      <w:pPr>
        <w:pStyle w:val="afd"/>
        <w:numPr>
          <w:ilvl w:val="0"/>
          <w:numId w:val="14"/>
        </w:numPr>
      </w:pPr>
      <w:r>
        <w:rPr>
          <w:rFonts w:hint="eastAsia"/>
        </w:rPr>
        <w:t xml:space="preserve"> </w:t>
      </w:r>
      <w:r>
        <w:rPr>
          <w:rFonts w:hint="eastAsia"/>
        </w:rPr>
        <w:t xml:space="preserve">회원 관리 </w:t>
      </w:r>
      <w:r>
        <w:t>CRUD</w:t>
      </w:r>
    </w:p>
    <w:p w14:paraId="5B72D576" w14:textId="5F73EDFA" w:rsidR="00646982" w:rsidRDefault="00646982" w:rsidP="00646982"/>
    <w:p w14:paraId="0203B769" w14:textId="7B881D26" w:rsidR="00646982" w:rsidRDefault="00646982" w:rsidP="00646982">
      <w:pPr>
        <w:pStyle w:val="afd"/>
        <w:numPr>
          <w:ilvl w:val="0"/>
          <w:numId w:val="14"/>
        </w:numPr>
      </w:pPr>
      <w:r>
        <w:rPr>
          <w:rFonts w:hint="eastAsia"/>
        </w:rPr>
        <w:t xml:space="preserve">공공 </w:t>
      </w:r>
      <w:r>
        <w:t>API</w:t>
      </w:r>
      <w:r>
        <w:rPr>
          <w:rFonts w:hint="eastAsia"/>
        </w:rPr>
        <w:t>를 사용한 검색</w:t>
      </w:r>
    </w:p>
    <w:p w14:paraId="7D7D6F0D" w14:textId="5B3E59F0" w:rsidR="00646982" w:rsidRDefault="00646982" w:rsidP="00646982"/>
    <w:p w14:paraId="020D394A" w14:textId="77777777" w:rsidR="00646982" w:rsidRDefault="00646982" w:rsidP="00646982">
      <w:pPr>
        <w:rPr>
          <w:rFonts w:hint="eastAsia"/>
        </w:rPr>
      </w:pPr>
    </w:p>
    <w:p w14:paraId="0BBA1B29" w14:textId="23553086" w:rsidR="00646982" w:rsidRDefault="00646982" w:rsidP="00646982">
      <w:r>
        <w:rPr>
          <w:rFonts w:hint="eastAsia"/>
        </w:rPr>
        <w:t>추가 구현</w:t>
      </w:r>
      <w:r>
        <w:rPr>
          <w:rFonts w:hint="eastAsia"/>
        </w:rPr>
        <w:t xml:space="preserve"> 요소</w:t>
      </w:r>
    </w:p>
    <w:p w14:paraId="1633371C" w14:textId="77777777" w:rsidR="009A7E88" w:rsidRDefault="009A7E88" w:rsidP="00646982">
      <w:pPr>
        <w:rPr>
          <w:rFonts w:hint="eastAsia"/>
        </w:rPr>
      </w:pPr>
    </w:p>
    <w:p w14:paraId="1D52C772" w14:textId="5D6E617F" w:rsidR="00646982" w:rsidRDefault="00646982" w:rsidP="00646982">
      <w:pPr>
        <w:pStyle w:val="afd"/>
        <w:numPr>
          <w:ilvl w:val="0"/>
          <w:numId w:val="15"/>
        </w:numPr>
      </w:pPr>
      <w:r>
        <w:rPr>
          <w:rFonts w:hint="eastAsia"/>
        </w:rPr>
        <w:t xml:space="preserve">자동 메일 발송 </w:t>
      </w:r>
      <w:r>
        <w:t>(</w:t>
      </w:r>
      <w:r>
        <w:rPr>
          <w:rFonts w:hint="eastAsia"/>
        </w:rPr>
        <w:t>회원 관리 및 비밀번호 찾기)</w:t>
      </w:r>
    </w:p>
    <w:p w14:paraId="6E9F2771" w14:textId="77777777" w:rsidR="009A7E88" w:rsidRDefault="009A7E88" w:rsidP="009A7E88">
      <w:pPr>
        <w:ind w:left="390"/>
      </w:pPr>
    </w:p>
    <w:p w14:paraId="23EF1761" w14:textId="6AB8FFE0" w:rsidR="009A7E88" w:rsidRDefault="009A7E88" w:rsidP="00646982">
      <w:pPr>
        <w:pStyle w:val="afd"/>
        <w:numPr>
          <w:ilvl w:val="0"/>
          <w:numId w:val="15"/>
        </w:numPr>
      </w:pPr>
      <w:r>
        <w:rPr>
          <w:rFonts w:hint="eastAsia"/>
        </w:rPr>
        <w:t xml:space="preserve">게시판 </w:t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처리 및 댓글 기능</w:t>
      </w:r>
    </w:p>
    <w:p w14:paraId="563D2EE2" w14:textId="77777777" w:rsidR="009A7E88" w:rsidRDefault="009A7E88" w:rsidP="009A7E88">
      <w:pPr>
        <w:pStyle w:val="afd"/>
        <w:ind w:left="750"/>
        <w:rPr>
          <w:rFonts w:hint="eastAsia"/>
        </w:rPr>
      </w:pPr>
    </w:p>
    <w:p w14:paraId="448F0751" w14:textId="043C6D45" w:rsidR="009A7E88" w:rsidRDefault="009A7E88" w:rsidP="00646982">
      <w:pPr>
        <w:pStyle w:val="afd"/>
        <w:numPr>
          <w:ilvl w:val="0"/>
          <w:numId w:val="15"/>
        </w:numPr>
      </w:pPr>
      <w:r>
        <w:rPr>
          <w:rFonts w:hint="eastAsia"/>
        </w:rPr>
        <w:t xml:space="preserve">카카오 맵 </w:t>
      </w:r>
      <w:r>
        <w:t>API</w:t>
      </w:r>
      <w:r>
        <w:rPr>
          <w:rFonts w:hint="eastAsia"/>
        </w:rPr>
        <w:t xml:space="preserve">를 이용한 </w:t>
      </w:r>
      <w:proofErr w:type="gramStart"/>
      <w:r>
        <w:rPr>
          <w:rFonts w:hint="eastAsia"/>
        </w:rPr>
        <w:t>기능( 지도</w:t>
      </w:r>
      <w:proofErr w:type="gramEnd"/>
      <w:r>
        <w:rPr>
          <w:rFonts w:hint="eastAsia"/>
        </w:rPr>
        <w:t xml:space="preserve"> </w:t>
      </w:r>
      <w:r>
        <w:t xml:space="preserve">, </w:t>
      </w:r>
      <w:proofErr w:type="spellStart"/>
      <w:r>
        <w:rPr>
          <w:rFonts w:hint="eastAsia"/>
        </w:rPr>
        <w:t>로드뷰</w:t>
      </w:r>
      <w:proofErr w:type="spellEnd"/>
      <w:r>
        <w:rPr>
          <w:rFonts w:hint="eastAsia"/>
        </w:rPr>
        <w:t xml:space="preserve"> </w:t>
      </w:r>
      <w:r>
        <w:t xml:space="preserve">, </w:t>
      </w:r>
      <w:proofErr w:type="spellStart"/>
      <w:r>
        <w:rPr>
          <w:rFonts w:hint="eastAsia"/>
        </w:rPr>
        <w:t>스카이뷰</w:t>
      </w:r>
      <w:proofErr w:type="spellEnd"/>
      <w:r>
        <w:rPr>
          <w:rFonts w:hint="eastAsia"/>
        </w:rPr>
        <w:t>)</w:t>
      </w:r>
    </w:p>
    <w:p w14:paraId="1D38A964" w14:textId="77777777" w:rsidR="009A7E88" w:rsidRDefault="009A7E88" w:rsidP="009A7E88">
      <w:pPr>
        <w:pStyle w:val="afd"/>
        <w:ind w:left="750"/>
        <w:rPr>
          <w:rFonts w:hint="eastAsia"/>
        </w:rPr>
      </w:pPr>
    </w:p>
    <w:p w14:paraId="63D97606" w14:textId="180FB886" w:rsidR="009A7E88" w:rsidRDefault="009A7E88" w:rsidP="009A7E88">
      <w:pPr>
        <w:pStyle w:val="afd"/>
        <w:numPr>
          <w:ilvl w:val="0"/>
          <w:numId w:val="15"/>
        </w:numPr>
      </w:pPr>
      <w:r>
        <w:rPr>
          <w:rFonts w:hint="eastAsia"/>
        </w:rPr>
        <w:t xml:space="preserve">컨셉에 맞는 기능 </w:t>
      </w:r>
      <w:proofErr w:type="gramStart"/>
      <w:r>
        <w:t xml:space="preserve">( </w:t>
      </w:r>
      <w:r>
        <w:rPr>
          <w:rFonts w:hint="eastAsia"/>
        </w:rPr>
        <w:t>관심지역</w:t>
      </w:r>
      <w:proofErr w:type="gramEnd"/>
      <w:r>
        <w:rPr>
          <w:rFonts w:hint="eastAsia"/>
        </w:rPr>
        <w:t xml:space="preserve"> 등록 </w:t>
      </w:r>
      <w:r>
        <w:t xml:space="preserve">, </w:t>
      </w:r>
      <w:r>
        <w:rPr>
          <w:rFonts w:hint="eastAsia"/>
        </w:rPr>
        <w:t>평균거래 차트관리 등)</w:t>
      </w:r>
    </w:p>
    <w:p w14:paraId="1ABB51A1" w14:textId="77777777" w:rsidR="009A7E88" w:rsidRDefault="009A7E88" w:rsidP="009A7E88">
      <w:pPr>
        <w:pStyle w:val="afd"/>
        <w:rPr>
          <w:rFonts w:hint="eastAsia"/>
        </w:rPr>
      </w:pPr>
    </w:p>
    <w:p w14:paraId="2E269F55" w14:textId="6F15A02B" w:rsidR="009A7E88" w:rsidRDefault="009A7E88" w:rsidP="009A7E88">
      <w:pPr>
        <w:rPr>
          <w:rFonts w:hint="eastAsia"/>
        </w:rPr>
      </w:pPr>
    </w:p>
    <w:p w14:paraId="4FED4A9C" w14:textId="16D63247" w:rsidR="00646982" w:rsidRDefault="00646982" w:rsidP="00646982"/>
    <w:p w14:paraId="3253980C" w14:textId="45D5EA03" w:rsidR="00646982" w:rsidRDefault="00646982" w:rsidP="00646982"/>
    <w:p w14:paraId="3A7F61D0" w14:textId="43D8318B" w:rsidR="009A7E88" w:rsidRDefault="009A7E88" w:rsidP="00646982"/>
    <w:p w14:paraId="68E05685" w14:textId="78637AA3" w:rsidR="009A7E88" w:rsidRPr="00646982" w:rsidRDefault="009A7E88" w:rsidP="009A7E88">
      <w:pPr>
        <w:rPr>
          <w:rFonts w:asciiTheme="majorHAnsi" w:eastAsia="바탕" w:hAnsiTheme="majorHAnsi" w:cs="굴림"/>
          <w:b w:val="0"/>
          <w:color w:val="000000"/>
          <w:sz w:val="8"/>
          <w:szCs w:val="20"/>
        </w:rPr>
      </w:pPr>
      <w:r>
        <w:rPr>
          <w:rFonts w:asciiTheme="majorHAnsi" w:eastAsiaTheme="majorHAnsi" w:hAnsiTheme="majorHAnsi" w:cs="굴림"/>
          <w:bCs/>
          <w:color w:val="000000"/>
          <w:w w:val="95"/>
          <w:sz w:val="32"/>
          <w:szCs w:val="56"/>
        </w:rPr>
        <w:lastRenderedPageBreak/>
        <w:t>2</w:t>
      </w:r>
      <w:r w:rsidRPr="00746437">
        <w:rPr>
          <w:rFonts w:asciiTheme="majorHAnsi" w:eastAsiaTheme="majorHAnsi" w:hAnsiTheme="majorHAnsi" w:cs="굴림"/>
          <w:bCs/>
          <w:color w:val="000000"/>
          <w:w w:val="95"/>
          <w:sz w:val="32"/>
          <w:szCs w:val="56"/>
        </w:rPr>
        <w:t xml:space="preserve">. </w:t>
      </w:r>
      <w:r w:rsidRPr="00746437">
        <w:rPr>
          <w:rFonts w:asciiTheme="majorHAnsi" w:eastAsiaTheme="majorHAnsi" w:hAnsiTheme="majorHAnsi" w:cs="굴림" w:hint="eastAsia"/>
          <w:bCs/>
          <w:color w:val="000000"/>
          <w:w w:val="95"/>
          <w:sz w:val="32"/>
          <w:szCs w:val="56"/>
        </w:rPr>
        <w:t>요구사항 정의</w:t>
      </w:r>
    </w:p>
    <w:p w14:paraId="47A98058" w14:textId="36FFEDB8" w:rsidR="009A7E88" w:rsidRDefault="009A7E88" w:rsidP="00646982">
      <w:r>
        <w:tab/>
      </w:r>
    </w:p>
    <w:p w14:paraId="130B0CDC" w14:textId="67BD6BDD" w:rsidR="009A7E88" w:rsidRDefault="009A7E88" w:rsidP="009A7E88">
      <w:pPr>
        <w:pStyle w:val="afd"/>
        <w:numPr>
          <w:ilvl w:val="0"/>
          <w:numId w:val="16"/>
        </w:numPr>
      </w:pPr>
      <w:r>
        <w:rPr>
          <w:rFonts w:hint="eastAsia"/>
        </w:rPr>
        <w:t>함께</w:t>
      </w:r>
      <w:r>
        <w:t xml:space="preserve"> </w:t>
      </w:r>
      <w:r>
        <w:rPr>
          <w:rFonts w:hint="eastAsia"/>
        </w:rPr>
        <w:t xml:space="preserve">집을 구하는 </w:t>
      </w:r>
      <w:proofErr w:type="gramStart"/>
      <w:r>
        <w:rPr>
          <w:rFonts w:hint="eastAsia"/>
        </w:rPr>
        <w:t>사람들 끼리</w:t>
      </w:r>
      <w:proofErr w:type="gramEnd"/>
      <w:r>
        <w:rPr>
          <w:rFonts w:hint="eastAsia"/>
        </w:rPr>
        <w:t xml:space="preserve"> 매물 정보를 공유 하는데 어려움이 있음.</w:t>
      </w:r>
    </w:p>
    <w:p w14:paraId="11A5EC25" w14:textId="77777777" w:rsidR="009A7E88" w:rsidRDefault="009A7E88" w:rsidP="009A7E88">
      <w:pPr>
        <w:pStyle w:val="afd"/>
        <w:ind w:left="1080"/>
        <w:rPr>
          <w:rFonts w:hint="eastAsia"/>
        </w:rPr>
      </w:pPr>
    </w:p>
    <w:p w14:paraId="161D67A9" w14:textId="31FB1D11" w:rsidR="00E45424" w:rsidRDefault="009A7E88" w:rsidP="00E45424">
      <w:pPr>
        <w:pStyle w:val="afd"/>
        <w:numPr>
          <w:ilvl w:val="0"/>
          <w:numId w:val="16"/>
        </w:numPr>
      </w:pPr>
      <w:r>
        <w:rPr>
          <w:rFonts w:hint="eastAsia"/>
        </w:rPr>
        <w:t>해당 요구사</w:t>
      </w:r>
      <w:r w:rsidR="00E45424">
        <w:rPr>
          <w:rFonts w:hint="eastAsia"/>
        </w:rPr>
        <w:t>항을 충족할 방법에 대한 생각</w:t>
      </w:r>
    </w:p>
    <w:p w14:paraId="7D5C69A2" w14:textId="77777777" w:rsidR="00E45424" w:rsidRDefault="00E45424" w:rsidP="00E45424">
      <w:pPr>
        <w:pStyle w:val="afd"/>
        <w:rPr>
          <w:rFonts w:hint="eastAsia"/>
        </w:rPr>
      </w:pPr>
    </w:p>
    <w:p w14:paraId="0996E85A" w14:textId="18A60516" w:rsidR="00E45424" w:rsidRDefault="00E45424" w:rsidP="00E45424">
      <w:pPr>
        <w:pStyle w:val="afd"/>
        <w:numPr>
          <w:ilvl w:val="0"/>
          <w:numId w:val="16"/>
        </w:numPr>
      </w:pPr>
      <w:r>
        <w:rPr>
          <w:rFonts w:hint="eastAsia"/>
        </w:rPr>
        <w:t>이를 해결하기 위해 관심사 등록 및 친구에게 공유 기능을 생각</w:t>
      </w:r>
    </w:p>
    <w:p w14:paraId="78EB7525" w14:textId="77777777" w:rsidR="00E45424" w:rsidRDefault="00E45424" w:rsidP="00E45424">
      <w:pPr>
        <w:pStyle w:val="afd"/>
        <w:rPr>
          <w:rFonts w:hint="eastAsia"/>
        </w:rPr>
      </w:pPr>
    </w:p>
    <w:p w14:paraId="341DDE71" w14:textId="0E92C690" w:rsidR="00E45424" w:rsidRDefault="00E45424" w:rsidP="00E45424">
      <w:pPr>
        <w:pStyle w:val="afd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 xml:space="preserve">해당 기능을 </w:t>
      </w:r>
      <w:proofErr w:type="gramStart"/>
      <w:r>
        <w:rPr>
          <w:rFonts w:hint="eastAsia"/>
        </w:rPr>
        <w:t>구현 하여</w:t>
      </w:r>
      <w:proofErr w:type="gramEnd"/>
      <w:r>
        <w:rPr>
          <w:rFonts w:hint="eastAsia"/>
        </w:rPr>
        <w:t xml:space="preserve"> 적용</w:t>
      </w:r>
    </w:p>
    <w:p w14:paraId="60E46D28" w14:textId="2FD84E11" w:rsidR="009A7E88" w:rsidRDefault="009A7E88" w:rsidP="00646982"/>
    <w:p w14:paraId="1837AE28" w14:textId="2B20EF0D" w:rsidR="00E45424" w:rsidRDefault="00E45424" w:rsidP="00646982"/>
    <w:p w14:paraId="297F9A3E" w14:textId="1F4D122B" w:rsidR="00E45424" w:rsidRDefault="00E45424" w:rsidP="00646982"/>
    <w:p w14:paraId="75819799" w14:textId="43B7D1E7" w:rsidR="00E45424" w:rsidRPr="00E45424" w:rsidRDefault="00E45424" w:rsidP="00E45424">
      <w:pPr>
        <w:rPr>
          <w:rFonts w:cs="맑은 고딕"/>
          <w:bCs/>
          <w:color w:val="000000"/>
          <w:w w:val="95"/>
          <w:sz w:val="32"/>
          <w:szCs w:val="56"/>
        </w:rPr>
      </w:pPr>
      <w:r>
        <w:rPr>
          <w:rFonts w:cs="맑은 고딕" w:hint="eastAsia"/>
          <w:bCs/>
          <w:color w:val="000000"/>
          <w:w w:val="95"/>
          <w:sz w:val="32"/>
          <w:szCs w:val="56"/>
        </w:rPr>
        <w:t>3</w:t>
      </w:r>
      <w:r>
        <w:rPr>
          <w:rFonts w:cs="맑은 고딕"/>
          <w:bCs/>
          <w:color w:val="000000"/>
          <w:w w:val="95"/>
          <w:sz w:val="32"/>
          <w:szCs w:val="56"/>
        </w:rPr>
        <w:t>.</w:t>
      </w:r>
      <w:r w:rsidRPr="00E45424">
        <w:rPr>
          <w:rFonts w:cs="맑은 고딕" w:hint="eastAsia"/>
          <w:bCs/>
          <w:color w:val="000000"/>
          <w:w w:val="95"/>
          <w:sz w:val="32"/>
          <w:szCs w:val="56"/>
        </w:rPr>
        <w:t xml:space="preserve">프로젝트 </w:t>
      </w:r>
      <w:r w:rsidRPr="00E45424">
        <w:rPr>
          <w:rFonts w:cs="맑은 고딕" w:hint="eastAsia"/>
          <w:bCs/>
          <w:color w:val="000000"/>
          <w:w w:val="95"/>
          <w:sz w:val="32"/>
          <w:szCs w:val="56"/>
        </w:rPr>
        <w:t>진행</w:t>
      </w:r>
    </w:p>
    <w:p w14:paraId="1988870C" w14:textId="0627FBB2" w:rsidR="00E45424" w:rsidRDefault="00E45424" w:rsidP="00646982"/>
    <w:p w14:paraId="46EF9D9A" w14:textId="284D3BB6" w:rsidR="00E45424" w:rsidRDefault="00367E2A" w:rsidP="00367E2A">
      <w:pPr>
        <w:pStyle w:val="afd"/>
        <w:numPr>
          <w:ilvl w:val="0"/>
          <w:numId w:val="18"/>
        </w:numPr>
      </w:pPr>
      <w:r>
        <w:rPr>
          <w:rFonts w:hint="eastAsia"/>
        </w:rPr>
        <w:t>프로젝트 구상 및 구현 설계</w:t>
      </w:r>
    </w:p>
    <w:p w14:paraId="35F87E9F" w14:textId="12E47141" w:rsidR="00367E2A" w:rsidRDefault="00367E2A" w:rsidP="00367E2A">
      <w:pPr>
        <w:pStyle w:val="afd"/>
        <w:numPr>
          <w:ilvl w:val="0"/>
          <w:numId w:val="18"/>
        </w:numPr>
      </w:pPr>
      <w:r>
        <w:rPr>
          <w:rFonts w:hint="eastAsia"/>
        </w:rPr>
        <w:t>기본기능 구현 진행</w:t>
      </w:r>
    </w:p>
    <w:p w14:paraId="60D979E4" w14:textId="7DFAD62E" w:rsidR="00367E2A" w:rsidRDefault="00367E2A" w:rsidP="00367E2A">
      <w:pPr>
        <w:pStyle w:val="afd"/>
        <w:numPr>
          <w:ilvl w:val="0"/>
          <w:numId w:val="18"/>
        </w:numPr>
      </w:pPr>
      <w:r>
        <w:rPr>
          <w:rFonts w:hint="eastAsia"/>
        </w:rPr>
        <w:t xml:space="preserve">방향성 검토 및 템플릿 디자인 </w:t>
      </w:r>
    </w:p>
    <w:p w14:paraId="1AF79222" w14:textId="02F3A7D1" w:rsidR="00367E2A" w:rsidRDefault="00367E2A" w:rsidP="00367E2A">
      <w:pPr>
        <w:pStyle w:val="afd"/>
        <w:numPr>
          <w:ilvl w:val="0"/>
          <w:numId w:val="18"/>
        </w:numPr>
      </w:pPr>
      <w:r>
        <w:rPr>
          <w:rFonts w:hint="eastAsia"/>
        </w:rPr>
        <w:t>기본기능 마무리 및 추가기능 구현</w:t>
      </w:r>
    </w:p>
    <w:p w14:paraId="5879B45F" w14:textId="7AD70658" w:rsidR="00367E2A" w:rsidRDefault="00367E2A" w:rsidP="00367E2A">
      <w:pPr>
        <w:pStyle w:val="afd"/>
        <w:numPr>
          <w:ilvl w:val="0"/>
          <w:numId w:val="18"/>
        </w:numPr>
      </w:pPr>
      <w:r>
        <w:rPr>
          <w:rFonts w:hint="eastAsia"/>
        </w:rPr>
        <w:t>템플릿 적용작업 및 추가기능 구현</w:t>
      </w:r>
    </w:p>
    <w:p w14:paraId="261B5807" w14:textId="5B2DE969" w:rsidR="00367E2A" w:rsidRDefault="00367E2A" w:rsidP="00367E2A">
      <w:pPr>
        <w:pStyle w:val="afd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프로젝트 마무리</w:t>
      </w:r>
    </w:p>
    <w:p w14:paraId="29DFA61E" w14:textId="0B6053CA" w:rsidR="00E45424" w:rsidRDefault="00E45424" w:rsidP="00646982"/>
    <w:p w14:paraId="097B1C6A" w14:textId="52FDD28B" w:rsidR="00367E2A" w:rsidRDefault="00367E2A" w:rsidP="00646982"/>
    <w:p w14:paraId="6E82F5A3" w14:textId="31165192" w:rsidR="00367E2A" w:rsidRDefault="00367E2A" w:rsidP="00646982"/>
    <w:p w14:paraId="3EDA3168" w14:textId="77777777" w:rsidR="00367E2A" w:rsidRDefault="00367E2A" w:rsidP="00646982">
      <w:pPr>
        <w:rPr>
          <w:rFonts w:hint="eastAsia"/>
        </w:rPr>
      </w:pPr>
    </w:p>
    <w:p w14:paraId="056C5D86" w14:textId="3632CF60" w:rsidR="00E30B7C" w:rsidRPr="00E45424" w:rsidRDefault="00E45424" w:rsidP="00E45424">
      <w:pPr>
        <w:pStyle w:val="afd"/>
        <w:ind w:left="760"/>
        <w:rPr>
          <w:rFonts w:cs="맑은 고딕"/>
          <w:bCs/>
          <w:color w:val="000000"/>
          <w:w w:val="95"/>
          <w:sz w:val="32"/>
          <w:szCs w:val="56"/>
        </w:rPr>
      </w:pPr>
      <w:r>
        <w:rPr>
          <w:rFonts w:cs="맑은 고딕"/>
          <w:bCs/>
          <w:color w:val="000000"/>
          <w:w w:val="95"/>
          <w:sz w:val="32"/>
          <w:szCs w:val="56"/>
        </w:rPr>
        <w:lastRenderedPageBreak/>
        <w:t>4.</w:t>
      </w:r>
      <w:r w:rsidRPr="00E45424">
        <w:rPr>
          <w:rFonts w:cs="맑은 고딕" w:hint="eastAsia"/>
          <w:bCs/>
          <w:color w:val="000000"/>
          <w:w w:val="95"/>
          <w:sz w:val="32"/>
          <w:szCs w:val="56"/>
        </w:rPr>
        <w:t xml:space="preserve">프로젝트 </w:t>
      </w:r>
      <w:proofErr w:type="spellStart"/>
      <w:r w:rsidRPr="00E45424">
        <w:rPr>
          <w:rFonts w:cs="맑은 고딕" w:hint="eastAsia"/>
          <w:bCs/>
          <w:color w:val="000000"/>
          <w:w w:val="95"/>
          <w:sz w:val="32"/>
          <w:szCs w:val="56"/>
        </w:rPr>
        <w:t>백엔드</w:t>
      </w:r>
      <w:proofErr w:type="spellEnd"/>
      <w:r w:rsidRPr="00E45424">
        <w:rPr>
          <w:rFonts w:cs="맑은 고딕" w:hint="eastAsia"/>
          <w:bCs/>
          <w:color w:val="000000"/>
          <w:w w:val="95"/>
          <w:sz w:val="32"/>
          <w:szCs w:val="56"/>
        </w:rPr>
        <w:t xml:space="preserve"> 구조</w:t>
      </w:r>
    </w:p>
    <w:p w14:paraId="1852146D" w14:textId="59360627" w:rsidR="00E45424" w:rsidRPr="00E45424" w:rsidRDefault="00E45424" w:rsidP="00E45424">
      <w:pPr>
        <w:pStyle w:val="afd"/>
        <w:numPr>
          <w:ilvl w:val="0"/>
          <w:numId w:val="14"/>
        </w:numPr>
        <w:rPr>
          <w:rFonts w:asciiTheme="majorHAnsi" w:eastAsia="바탕" w:hAnsiTheme="majorHAnsi" w:cs="굴림" w:hint="eastAsia"/>
          <w:b w:val="0"/>
          <w:color w:val="000000"/>
          <w:sz w:val="8"/>
          <w:szCs w:val="20"/>
        </w:rPr>
      </w:pPr>
      <w:r>
        <w:rPr>
          <w:rFonts w:asciiTheme="majorHAnsi" w:eastAsia="바탕" w:hAnsiTheme="majorHAnsi" w:cs="굴림" w:hint="eastAsia"/>
          <w:b w:val="0"/>
          <w:noProof/>
          <w:color w:val="000000"/>
          <w:sz w:val="8"/>
          <w:szCs w:val="20"/>
        </w:rPr>
        <w:drawing>
          <wp:inline distT="0" distB="0" distL="0" distR="0" wp14:anchorId="42F9F34D" wp14:editId="035E34FB">
            <wp:extent cx="5146159" cy="7975705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935" cy="800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AC09" w14:textId="4E38A4EB" w:rsidR="00E45424" w:rsidRDefault="00E45424" w:rsidP="00646982">
      <w:pPr>
        <w:rPr>
          <w:rFonts w:hint="eastAsia"/>
        </w:rPr>
      </w:pPr>
    </w:p>
    <w:p w14:paraId="6E1BA86E" w14:textId="34E1CECC" w:rsidR="00E45424" w:rsidRDefault="00E45424" w:rsidP="006469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792A91F" wp14:editId="7F694064">
            <wp:extent cx="5603358" cy="827093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71" cy="82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46B9" w14:textId="1A3AD7B6" w:rsidR="00E45424" w:rsidRPr="00E45424" w:rsidRDefault="00E45424" w:rsidP="00E30B7C">
      <w:pPr>
        <w:rPr>
          <w:rFonts w:asciiTheme="majorHAnsi" w:eastAsia="바탕" w:hAnsiTheme="majorHAnsi" w:cs="굴림" w:hint="eastAsia"/>
          <w:bCs/>
          <w:color w:val="000000"/>
          <w:w w:val="95"/>
          <w:sz w:val="32"/>
          <w:szCs w:val="56"/>
        </w:rPr>
      </w:pPr>
    </w:p>
    <w:p w14:paraId="5FCD40A3" w14:textId="22A598B3" w:rsidR="00E30B7C" w:rsidRPr="00E30B7C" w:rsidRDefault="00E30B7C" w:rsidP="00646982">
      <w:pPr>
        <w:rPr>
          <w:rFonts w:cs="맑은 고딕" w:hint="eastAsia"/>
          <w:bCs/>
          <w:color w:val="000000"/>
          <w:w w:val="95"/>
          <w:sz w:val="32"/>
          <w:szCs w:val="56"/>
        </w:rPr>
      </w:pPr>
      <w:r>
        <w:rPr>
          <w:rFonts w:cs="맑은 고딕"/>
          <w:bCs/>
          <w:color w:val="000000"/>
          <w:w w:val="95"/>
          <w:sz w:val="32"/>
          <w:szCs w:val="56"/>
        </w:rPr>
        <w:lastRenderedPageBreak/>
        <w:t>4.</w:t>
      </w:r>
      <w:r w:rsidRPr="00E30B7C">
        <w:rPr>
          <w:rFonts w:cs="맑은 고딕" w:hint="eastAsia"/>
          <w:bCs/>
          <w:color w:val="000000"/>
          <w:w w:val="95"/>
          <w:sz w:val="32"/>
          <w:szCs w:val="56"/>
        </w:rPr>
        <w:t>D</w:t>
      </w:r>
      <w:r w:rsidRPr="00E30B7C">
        <w:rPr>
          <w:rFonts w:cs="맑은 고딕"/>
          <w:bCs/>
          <w:color w:val="000000"/>
          <w:w w:val="95"/>
          <w:sz w:val="32"/>
          <w:szCs w:val="56"/>
        </w:rPr>
        <w:t xml:space="preserve">ataBase </w:t>
      </w:r>
      <w:r w:rsidRPr="00E30B7C">
        <w:rPr>
          <w:rFonts w:cs="맑은 고딕" w:hint="eastAsia"/>
          <w:bCs/>
          <w:color w:val="000000"/>
          <w:w w:val="95"/>
          <w:sz w:val="32"/>
          <w:szCs w:val="56"/>
        </w:rPr>
        <w:t>구조도</w:t>
      </w:r>
    </w:p>
    <w:p w14:paraId="07267C98" w14:textId="7656CE24" w:rsidR="00E30B7C" w:rsidRDefault="00E30B7C" w:rsidP="00E30B7C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구조</w:t>
      </w:r>
    </w:p>
    <w:p w14:paraId="7B2F31E9" w14:textId="3D90D4A5" w:rsidR="00E30B7C" w:rsidRDefault="00E30B7C" w:rsidP="00E30B7C">
      <w:r>
        <w:rPr>
          <w:noProof/>
        </w:rPr>
        <w:drawing>
          <wp:inline distT="0" distB="0" distL="0" distR="0" wp14:anchorId="783A92E8" wp14:editId="77A18B15">
            <wp:extent cx="6371590" cy="75656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756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4BE4" w14:textId="210E2E51" w:rsidR="00E30B7C" w:rsidRDefault="00E30B7C" w:rsidP="00E30B7C"/>
    <w:p w14:paraId="2F3D495D" w14:textId="77777777" w:rsidR="00E174D9" w:rsidRDefault="00E30B7C" w:rsidP="00E174D9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 xml:space="preserve">유저 관련 </w:t>
      </w:r>
      <w:r w:rsidR="00E174D9">
        <w:rPr>
          <w:rFonts w:hint="eastAsia"/>
        </w:rPr>
        <w:t>D</w:t>
      </w:r>
      <w:r w:rsidR="00E174D9">
        <w:t>B</w:t>
      </w:r>
      <w:r w:rsidR="00E174D9">
        <w:rPr>
          <w:rFonts w:hint="eastAsia"/>
        </w:rPr>
        <w:t>구조</w:t>
      </w:r>
    </w:p>
    <w:p w14:paraId="1B7F1BAE" w14:textId="5D343705" w:rsidR="00E30B7C" w:rsidRDefault="00A13D9E" w:rsidP="00E30B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08FC28" wp14:editId="6CBE7993">
            <wp:extent cx="6369050" cy="3242945"/>
            <wp:effectExtent l="0" t="0" r="0" b="0"/>
            <wp:docPr id="9" name="그림 9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F892" w14:textId="3C5E8F15" w:rsidR="00A13D9E" w:rsidRDefault="00A13D9E" w:rsidP="00E30B7C">
      <w:r>
        <w:rPr>
          <w:rFonts w:hint="eastAsia"/>
        </w:rPr>
        <w:t>3</w:t>
      </w:r>
      <w:r>
        <w:t>)</w:t>
      </w:r>
      <w:r w:rsidR="00E174D9">
        <w:t xml:space="preserve"> </w:t>
      </w:r>
      <w:r w:rsidR="00E174D9">
        <w:rPr>
          <w:rFonts w:hint="eastAsia"/>
        </w:rPr>
        <w:t>게시판 관련 D</w:t>
      </w:r>
      <w:r w:rsidR="00E174D9">
        <w:t>B</w:t>
      </w:r>
      <w:r w:rsidR="00E174D9">
        <w:rPr>
          <w:rFonts w:hint="eastAsia"/>
        </w:rPr>
        <w:t>구조</w:t>
      </w:r>
    </w:p>
    <w:p w14:paraId="68CFE014" w14:textId="372FAA89" w:rsidR="00E174D9" w:rsidRDefault="00E174D9" w:rsidP="00E30B7C">
      <w:r>
        <w:rPr>
          <w:noProof/>
        </w:rPr>
        <w:drawing>
          <wp:inline distT="0" distB="0" distL="0" distR="0" wp14:anchorId="33651002" wp14:editId="4723EDE0">
            <wp:extent cx="5851218" cy="432745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470" cy="43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1CF1" w14:textId="2C684538" w:rsidR="00E174D9" w:rsidRDefault="00E174D9" w:rsidP="00E30B7C"/>
    <w:p w14:paraId="373439C1" w14:textId="55CC2814" w:rsidR="00E174D9" w:rsidRDefault="00E174D9" w:rsidP="00E30B7C">
      <w:r>
        <w:rPr>
          <w:rFonts w:hint="eastAsia"/>
        </w:rPr>
        <w:lastRenderedPageBreak/>
        <w:t>4</w:t>
      </w:r>
      <w:r>
        <w:t>)</w:t>
      </w:r>
      <w:r w:rsidR="00E45424">
        <w:rPr>
          <w:rFonts w:hint="eastAsia"/>
        </w:rPr>
        <w:t xml:space="preserve">관심 목록 및 추가기능 구현 </w:t>
      </w:r>
      <w:r w:rsidR="00E45424">
        <w:t>DB</w:t>
      </w:r>
      <w:r w:rsidR="00E45424">
        <w:rPr>
          <w:rFonts w:hint="eastAsia"/>
        </w:rPr>
        <w:t>구조</w:t>
      </w:r>
      <w:r w:rsidR="00E45424">
        <w:br/>
      </w:r>
      <w:r w:rsidR="00E45424">
        <w:br/>
      </w:r>
      <w:r w:rsidR="00E45424">
        <w:rPr>
          <w:rFonts w:hint="eastAsia"/>
          <w:noProof/>
        </w:rPr>
        <w:drawing>
          <wp:inline distT="0" distB="0" distL="0" distR="0" wp14:anchorId="67C5CD63" wp14:editId="7C39F07F">
            <wp:extent cx="6371590" cy="733646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763" cy="733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6F7E" w14:textId="3B0401A7" w:rsidR="00E45424" w:rsidRDefault="00E45424" w:rsidP="00E30B7C"/>
    <w:p w14:paraId="23C02515" w14:textId="1D5B6010" w:rsidR="00E45424" w:rsidRDefault="00E45424" w:rsidP="00E30B7C"/>
    <w:p w14:paraId="689930AD" w14:textId="1AD2FC45" w:rsidR="00367E2A" w:rsidRPr="00367E2A" w:rsidRDefault="00367E2A" w:rsidP="00367E2A">
      <w:pPr>
        <w:rPr>
          <w:rFonts w:cs="맑은 고딕"/>
          <w:bCs/>
          <w:color w:val="000000"/>
          <w:w w:val="95"/>
          <w:sz w:val="32"/>
          <w:szCs w:val="56"/>
        </w:rPr>
      </w:pPr>
      <w:r>
        <w:rPr>
          <w:rFonts w:cs="맑은 고딕" w:hint="eastAsia"/>
          <w:bCs/>
          <w:color w:val="000000"/>
          <w:w w:val="95"/>
          <w:sz w:val="32"/>
          <w:szCs w:val="56"/>
        </w:rPr>
        <w:lastRenderedPageBreak/>
        <w:t>5</w:t>
      </w:r>
      <w:r>
        <w:rPr>
          <w:rFonts w:cs="맑은 고딕"/>
          <w:bCs/>
          <w:color w:val="000000"/>
          <w:w w:val="95"/>
          <w:sz w:val="32"/>
          <w:szCs w:val="56"/>
        </w:rPr>
        <w:t>.</w:t>
      </w:r>
      <w:r>
        <w:rPr>
          <w:rFonts w:cs="맑은 고딕" w:hint="eastAsia"/>
          <w:bCs/>
          <w:color w:val="000000"/>
          <w:w w:val="95"/>
          <w:sz w:val="32"/>
          <w:szCs w:val="56"/>
        </w:rPr>
        <w:t xml:space="preserve"> </w:t>
      </w:r>
      <w:proofErr w:type="spellStart"/>
      <w:r>
        <w:rPr>
          <w:rFonts w:cs="맑은 고딕" w:hint="eastAsia"/>
          <w:bCs/>
          <w:color w:val="000000"/>
          <w:w w:val="95"/>
          <w:sz w:val="32"/>
          <w:szCs w:val="56"/>
        </w:rPr>
        <w:t>보완할점</w:t>
      </w:r>
      <w:proofErr w:type="spellEnd"/>
    </w:p>
    <w:p w14:paraId="414CD39B" w14:textId="2B24AEF8" w:rsidR="00367E2A" w:rsidRDefault="00367E2A" w:rsidP="00367E2A">
      <w:pPr>
        <w:rPr>
          <w:rFonts w:cs="맑은 고딕"/>
          <w:bCs/>
          <w:color w:val="000000"/>
          <w:w w:val="95"/>
          <w:sz w:val="32"/>
          <w:szCs w:val="56"/>
        </w:rPr>
      </w:pPr>
    </w:p>
    <w:p w14:paraId="39593A02" w14:textId="0B990E5B" w:rsidR="00367E2A" w:rsidRDefault="00367E2A" w:rsidP="00367E2A">
      <w:pPr>
        <w:pStyle w:val="afd"/>
        <w:numPr>
          <w:ilvl w:val="0"/>
          <w:numId w:val="19"/>
        </w:numPr>
        <w:rPr>
          <w:rFonts w:cs="맑은 고딕"/>
          <w:bCs/>
          <w:color w:val="000000"/>
          <w:w w:val="95"/>
          <w:sz w:val="32"/>
          <w:szCs w:val="56"/>
        </w:rPr>
      </w:pPr>
      <w:r>
        <w:rPr>
          <w:rFonts w:cs="맑은 고딕" w:hint="eastAsia"/>
          <w:bCs/>
          <w:color w:val="000000"/>
          <w:w w:val="95"/>
          <w:sz w:val="32"/>
          <w:szCs w:val="56"/>
        </w:rPr>
        <w:t>프로젝트 방향성을</w:t>
      </w:r>
      <w:r>
        <w:rPr>
          <w:rFonts w:cs="맑은 고딕"/>
          <w:bCs/>
          <w:color w:val="000000"/>
          <w:w w:val="95"/>
          <w:sz w:val="32"/>
          <w:szCs w:val="56"/>
        </w:rPr>
        <w:t xml:space="preserve"> </w:t>
      </w:r>
      <w:proofErr w:type="spellStart"/>
      <w:proofErr w:type="gramStart"/>
      <w:r>
        <w:rPr>
          <w:rFonts w:cs="맑은 고딕" w:hint="eastAsia"/>
          <w:bCs/>
          <w:color w:val="000000"/>
          <w:w w:val="95"/>
          <w:sz w:val="32"/>
          <w:szCs w:val="56"/>
        </w:rPr>
        <w:t>고려하는게</w:t>
      </w:r>
      <w:proofErr w:type="spellEnd"/>
      <w:proofErr w:type="gramEnd"/>
      <w:r>
        <w:rPr>
          <w:rFonts w:cs="맑은 고딕" w:hint="eastAsia"/>
          <w:bCs/>
          <w:color w:val="000000"/>
          <w:w w:val="95"/>
          <w:sz w:val="32"/>
          <w:szCs w:val="56"/>
        </w:rPr>
        <w:t xml:space="preserve"> 조금 </w:t>
      </w:r>
      <w:proofErr w:type="spellStart"/>
      <w:r>
        <w:rPr>
          <w:rFonts w:cs="맑은 고딕" w:hint="eastAsia"/>
          <w:bCs/>
          <w:color w:val="000000"/>
          <w:w w:val="95"/>
          <w:sz w:val="32"/>
          <w:szCs w:val="56"/>
        </w:rPr>
        <w:t>늦은감이</w:t>
      </w:r>
      <w:proofErr w:type="spellEnd"/>
      <w:r>
        <w:rPr>
          <w:rFonts w:cs="맑은 고딕" w:hint="eastAsia"/>
          <w:bCs/>
          <w:color w:val="000000"/>
          <w:w w:val="95"/>
          <w:sz w:val="32"/>
          <w:szCs w:val="56"/>
        </w:rPr>
        <w:t xml:space="preserve"> 있었음.</w:t>
      </w:r>
    </w:p>
    <w:p w14:paraId="09C86F3C" w14:textId="77777777" w:rsidR="00367E2A" w:rsidRDefault="00367E2A" w:rsidP="00367E2A">
      <w:pPr>
        <w:pStyle w:val="afd"/>
        <w:ind w:left="760"/>
        <w:rPr>
          <w:rFonts w:cs="맑은 고딕" w:hint="eastAsia"/>
          <w:bCs/>
          <w:color w:val="000000"/>
          <w:w w:val="95"/>
          <w:sz w:val="32"/>
          <w:szCs w:val="56"/>
        </w:rPr>
      </w:pPr>
    </w:p>
    <w:p w14:paraId="5A6B52DE" w14:textId="696010C9" w:rsidR="00367E2A" w:rsidRDefault="00367E2A" w:rsidP="00367E2A">
      <w:pPr>
        <w:pStyle w:val="afd"/>
        <w:numPr>
          <w:ilvl w:val="0"/>
          <w:numId w:val="19"/>
        </w:numPr>
        <w:rPr>
          <w:rFonts w:cs="맑은 고딕"/>
          <w:bCs/>
          <w:color w:val="000000"/>
          <w:w w:val="95"/>
          <w:sz w:val="32"/>
          <w:szCs w:val="56"/>
        </w:rPr>
      </w:pPr>
      <w:r>
        <w:rPr>
          <w:rFonts w:cs="맑은 고딕" w:hint="eastAsia"/>
          <w:bCs/>
          <w:color w:val="000000"/>
          <w:w w:val="95"/>
          <w:sz w:val="32"/>
          <w:szCs w:val="56"/>
        </w:rPr>
        <w:t xml:space="preserve">백/프론트 동시 작업을 하는 것이 </w:t>
      </w:r>
      <w:proofErr w:type="spellStart"/>
      <w:r>
        <w:rPr>
          <w:rFonts w:cs="맑은 고딕" w:hint="eastAsia"/>
          <w:bCs/>
          <w:color w:val="000000"/>
          <w:w w:val="95"/>
          <w:sz w:val="32"/>
          <w:szCs w:val="56"/>
        </w:rPr>
        <w:t>익숙치</w:t>
      </w:r>
      <w:proofErr w:type="spellEnd"/>
      <w:r>
        <w:rPr>
          <w:rFonts w:cs="맑은 고딕" w:hint="eastAsia"/>
          <w:bCs/>
          <w:color w:val="000000"/>
          <w:w w:val="95"/>
          <w:sz w:val="32"/>
          <w:szCs w:val="56"/>
        </w:rPr>
        <w:t xml:space="preserve"> 않아서</w:t>
      </w:r>
      <w:r>
        <w:rPr>
          <w:rFonts w:cs="맑은 고딕"/>
          <w:bCs/>
          <w:color w:val="000000"/>
          <w:w w:val="95"/>
          <w:sz w:val="32"/>
          <w:szCs w:val="56"/>
        </w:rPr>
        <w:t xml:space="preserve"> </w:t>
      </w:r>
      <w:r>
        <w:rPr>
          <w:rFonts w:cs="맑은 고딕" w:hint="eastAsia"/>
          <w:bCs/>
          <w:color w:val="000000"/>
          <w:w w:val="95"/>
          <w:sz w:val="32"/>
          <w:szCs w:val="56"/>
        </w:rPr>
        <w:t>어려움이 있었음.</w:t>
      </w:r>
    </w:p>
    <w:p w14:paraId="2570CD82" w14:textId="77777777" w:rsidR="00367E2A" w:rsidRPr="00367E2A" w:rsidRDefault="00367E2A" w:rsidP="00367E2A">
      <w:pPr>
        <w:rPr>
          <w:rFonts w:cs="맑은 고딕" w:hint="eastAsia"/>
          <w:bCs/>
          <w:color w:val="000000"/>
          <w:w w:val="95"/>
          <w:sz w:val="32"/>
          <w:szCs w:val="56"/>
        </w:rPr>
      </w:pPr>
    </w:p>
    <w:p w14:paraId="27BF7CC5" w14:textId="5B7A0124" w:rsidR="00367E2A" w:rsidRDefault="00367E2A" w:rsidP="00367E2A">
      <w:pPr>
        <w:pStyle w:val="afd"/>
        <w:numPr>
          <w:ilvl w:val="0"/>
          <w:numId w:val="19"/>
        </w:numPr>
        <w:rPr>
          <w:rFonts w:cs="맑은 고딕"/>
          <w:bCs/>
          <w:color w:val="000000"/>
          <w:w w:val="95"/>
          <w:sz w:val="32"/>
          <w:szCs w:val="56"/>
        </w:rPr>
      </w:pPr>
      <w:r>
        <w:rPr>
          <w:rFonts w:cs="맑은 고딕" w:hint="eastAsia"/>
          <w:bCs/>
          <w:color w:val="000000"/>
          <w:w w:val="95"/>
          <w:sz w:val="32"/>
          <w:szCs w:val="56"/>
        </w:rPr>
        <w:t>프론트 템플릿 적용 및 디자인이 많이 중요함.</w:t>
      </w:r>
    </w:p>
    <w:p w14:paraId="728AAD86" w14:textId="77777777" w:rsidR="00367E2A" w:rsidRPr="00367E2A" w:rsidRDefault="00367E2A" w:rsidP="00367E2A">
      <w:pPr>
        <w:rPr>
          <w:rFonts w:cs="맑은 고딕" w:hint="eastAsia"/>
          <w:bCs/>
          <w:color w:val="000000"/>
          <w:w w:val="95"/>
          <w:sz w:val="32"/>
          <w:szCs w:val="56"/>
        </w:rPr>
      </w:pPr>
    </w:p>
    <w:p w14:paraId="16028163" w14:textId="48018731" w:rsidR="00367E2A" w:rsidRDefault="00367E2A" w:rsidP="00367E2A">
      <w:pPr>
        <w:pStyle w:val="afd"/>
        <w:numPr>
          <w:ilvl w:val="0"/>
          <w:numId w:val="19"/>
        </w:numPr>
        <w:rPr>
          <w:rFonts w:cs="맑은 고딕"/>
          <w:bCs/>
          <w:color w:val="000000"/>
          <w:w w:val="95"/>
          <w:sz w:val="32"/>
          <w:szCs w:val="56"/>
        </w:rPr>
      </w:pPr>
      <w:proofErr w:type="spellStart"/>
      <w:r>
        <w:rPr>
          <w:rFonts w:cs="맑은 고딕" w:hint="eastAsia"/>
          <w:bCs/>
          <w:color w:val="000000"/>
          <w:w w:val="95"/>
          <w:sz w:val="32"/>
          <w:szCs w:val="56"/>
        </w:rPr>
        <w:t>예정되있었던</w:t>
      </w:r>
      <w:proofErr w:type="spellEnd"/>
      <w:r>
        <w:rPr>
          <w:rFonts w:cs="맑은 고딕" w:hint="eastAsia"/>
          <w:bCs/>
          <w:color w:val="000000"/>
          <w:w w:val="95"/>
          <w:sz w:val="32"/>
          <w:szCs w:val="56"/>
        </w:rPr>
        <w:t xml:space="preserve"> 추가기능을 모두 적용하지는 못하였음</w:t>
      </w:r>
    </w:p>
    <w:p w14:paraId="7DAC3DFC" w14:textId="7EAC09C7" w:rsidR="00367E2A" w:rsidRDefault="00367E2A" w:rsidP="00367E2A">
      <w:pPr>
        <w:pStyle w:val="afd"/>
        <w:ind w:left="760"/>
        <w:rPr>
          <w:rFonts w:cs="맑은 고딕"/>
          <w:bCs/>
          <w:color w:val="000000"/>
          <w:w w:val="95"/>
          <w:sz w:val="32"/>
          <w:szCs w:val="56"/>
        </w:rPr>
      </w:pPr>
      <w:r>
        <w:rPr>
          <w:rFonts w:cs="맑은 고딕"/>
          <w:bCs/>
          <w:color w:val="000000"/>
          <w:w w:val="95"/>
          <w:sz w:val="32"/>
          <w:szCs w:val="56"/>
        </w:rPr>
        <w:t xml:space="preserve">Ex) </w:t>
      </w:r>
      <w:r>
        <w:rPr>
          <w:rFonts w:cs="맑은 고딕" w:hint="eastAsia"/>
          <w:bCs/>
          <w:color w:val="000000"/>
          <w:w w:val="95"/>
          <w:sz w:val="32"/>
          <w:szCs w:val="56"/>
        </w:rPr>
        <w:t xml:space="preserve">찜 목록 </w:t>
      </w:r>
      <w:proofErr w:type="gramStart"/>
      <w:r>
        <w:rPr>
          <w:rFonts w:cs="맑은 고딕" w:hint="eastAsia"/>
          <w:bCs/>
          <w:color w:val="000000"/>
          <w:w w:val="95"/>
          <w:sz w:val="32"/>
          <w:szCs w:val="56"/>
        </w:rPr>
        <w:t xml:space="preserve">공유 </w:t>
      </w:r>
      <w:r>
        <w:rPr>
          <w:rFonts w:cs="맑은 고딕"/>
          <w:bCs/>
          <w:color w:val="000000"/>
          <w:w w:val="95"/>
          <w:sz w:val="32"/>
          <w:szCs w:val="56"/>
        </w:rPr>
        <w:t>,</w:t>
      </w:r>
      <w:proofErr w:type="gramEnd"/>
      <w:r>
        <w:rPr>
          <w:rFonts w:cs="맑은 고딕"/>
          <w:bCs/>
          <w:color w:val="000000"/>
          <w:w w:val="95"/>
          <w:sz w:val="32"/>
          <w:szCs w:val="56"/>
        </w:rPr>
        <w:t xml:space="preserve"> </w:t>
      </w:r>
      <w:r>
        <w:rPr>
          <w:rFonts w:cs="맑은 고딕" w:hint="eastAsia"/>
          <w:bCs/>
          <w:color w:val="000000"/>
          <w:w w:val="95"/>
          <w:sz w:val="32"/>
          <w:szCs w:val="56"/>
        </w:rPr>
        <w:t>친구그룹 맺기 등</w:t>
      </w:r>
    </w:p>
    <w:p w14:paraId="29001074" w14:textId="59B17482" w:rsidR="00367E2A" w:rsidRDefault="00367E2A" w:rsidP="00367E2A">
      <w:pPr>
        <w:rPr>
          <w:rFonts w:cs="맑은 고딕"/>
          <w:bCs/>
          <w:color w:val="000000"/>
          <w:w w:val="95"/>
          <w:sz w:val="32"/>
          <w:szCs w:val="56"/>
        </w:rPr>
      </w:pPr>
    </w:p>
    <w:p w14:paraId="07CF89DA" w14:textId="3FE835E1" w:rsidR="00367E2A" w:rsidRDefault="00367E2A" w:rsidP="00367E2A">
      <w:pPr>
        <w:rPr>
          <w:rFonts w:cs="맑은 고딕"/>
          <w:bCs/>
          <w:color w:val="000000"/>
          <w:w w:val="95"/>
          <w:sz w:val="32"/>
          <w:szCs w:val="56"/>
        </w:rPr>
      </w:pPr>
    </w:p>
    <w:p w14:paraId="4A67CFBB" w14:textId="77777777" w:rsidR="00367E2A" w:rsidRPr="00367E2A" w:rsidRDefault="00367E2A" w:rsidP="00367E2A">
      <w:pPr>
        <w:rPr>
          <w:rFonts w:cs="맑은 고딕" w:hint="eastAsia"/>
          <w:bCs/>
          <w:color w:val="000000"/>
          <w:w w:val="95"/>
          <w:sz w:val="32"/>
          <w:szCs w:val="56"/>
        </w:rPr>
      </w:pPr>
    </w:p>
    <w:p w14:paraId="1AB37310" w14:textId="7BB1DE13" w:rsidR="00367E2A" w:rsidRPr="00367E2A" w:rsidRDefault="00367E2A" w:rsidP="00367E2A">
      <w:pPr>
        <w:pStyle w:val="afd"/>
        <w:ind w:left="760"/>
        <w:rPr>
          <w:rFonts w:cs="맑은 고딕" w:hint="eastAsia"/>
          <w:bCs/>
          <w:color w:val="000000"/>
          <w:w w:val="95"/>
          <w:sz w:val="32"/>
          <w:szCs w:val="56"/>
        </w:rPr>
      </w:pPr>
    </w:p>
    <w:p w14:paraId="5580F996" w14:textId="1CA60F7D" w:rsidR="00E45424" w:rsidRPr="00E30B7C" w:rsidRDefault="00E45424" w:rsidP="00E30B7C">
      <w:pPr>
        <w:rPr>
          <w:rFonts w:hint="eastAsia"/>
        </w:rPr>
      </w:pPr>
    </w:p>
    <w:sectPr w:rsidR="00E45424" w:rsidRPr="00E30B7C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BE625" w14:textId="77777777" w:rsidR="00812860" w:rsidRDefault="00812860">
      <w:r>
        <w:separator/>
      </w:r>
    </w:p>
    <w:p w14:paraId="6B58D262" w14:textId="77777777" w:rsidR="00812860" w:rsidRDefault="00812860"/>
  </w:endnote>
  <w:endnote w:type="continuationSeparator" w:id="0">
    <w:p w14:paraId="1A40227B" w14:textId="77777777" w:rsidR="00812860" w:rsidRDefault="00812860">
      <w:r>
        <w:continuationSeparator/>
      </w:r>
    </w:p>
    <w:p w14:paraId="297792DD" w14:textId="77777777" w:rsidR="00812860" w:rsidRDefault="008128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FF557B" w14:textId="77777777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AB02A7"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197F5535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D0D19" w14:textId="77777777" w:rsidR="00812860" w:rsidRDefault="00812860">
      <w:r>
        <w:separator/>
      </w:r>
    </w:p>
    <w:p w14:paraId="50FC37C5" w14:textId="77777777" w:rsidR="00812860" w:rsidRDefault="00812860"/>
  </w:footnote>
  <w:footnote w:type="continuationSeparator" w:id="0">
    <w:p w14:paraId="1981BF55" w14:textId="77777777" w:rsidR="00812860" w:rsidRDefault="00812860">
      <w:r>
        <w:continuationSeparator/>
      </w:r>
    </w:p>
    <w:p w14:paraId="2195DE72" w14:textId="77777777" w:rsidR="00812860" w:rsidRDefault="008128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235D070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2BE8E11" w14:textId="77777777" w:rsidR="00D077E9" w:rsidRPr="00240586" w:rsidRDefault="00D077E9">
          <w:pPr>
            <w:pStyle w:val="a9"/>
          </w:pPr>
        </w:p>
      </w:tc>
    </w:tr>
  </w:tbl>
  <w:p w14:paraId="42E3841D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BC62AF2"/>
    <w:multiLevelType w:val="hybridMultilevel"/>
    <w:tmpl w:val="1C3228DC"/>
    <w:lvl w:ilvl="0" w:tplc="75F6F9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1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115C6A"/>
    <w:multiLevelType w:val="hybridMultilevel"/>
    <w:tmpl w:val="80501918"/>
    <w:lvl w:ilvl="0" w:tplc="C0EEDE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3594CDB"/>
    <w:multiLevelType w:val="hybridMultilevel"/>
    <w:tmpl w:val="F8FC9DF6"/>
    <w:lvl w:ilvl="0" w:tplc="EF8201E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5BD717F"/>
    <w:multiLevelType w:val="hybridMultilevel"/>
    <w:tmpl w:val="D84090D4"/>
    <w:lvl w:ilvl="0" w:tplc="13202CA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15C43F2"/>
    <w:multiLevelType w:val="hybridMultilevel"/>
    <w:tmpl w:val="984AF976"/>
    <w:lvl w:ilvl="0" w:tplc="6B58AC2C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0" w:hanging="400"/>
      </w:pPr>
    </w:lvl>
    <w:lvl w:ilvl="2" w:tplc="0409001B" w:tentative="1">
      <w:start w:val="1"/>
      <w:numFmt w:val="lowerRoman"/>
      <w:lvlText w:val="%3."/>
      <w:lvlJc w:val="right"/>
      <w:pPr>
        <w:ind w:left="1590" w:hanging="400"/>
      </w:pPr>
    </w:lvl>
    <w:lvl w:ilvl="3" w:tplc="0409000F" w:tentative="1">
      <w:start w:val="1"/>
      <w:numFmt w:val="decimal"/>
      <w:lvlText w:val="%4."/>
      <w:lvlJc w:val="left"/>
      <w:pPr>
        <w:ind w:left="1990" w:hanging="400"/>
      </w:pPr>
    </w:lvl>
    <w:lvl w:ilvl="4" w:tplc="04090019" w:tentative="1">
      <w:start w:val="1"/>
      <w:numFmt w:val="upperLetter"/>
      <w:lvlText w:val="%5."/>
      <w:lvlJc w:val="left"/>
      <w:pPr>
        <w:ind w:left="2390" w:hanging="400"/>
      </w:pPr>
    </w:lvl>
    <w:lvl w:ilvl="5" w:tplc="0409001B" w:tentative="1">
      <w:start w:val="1"/>
      <w:numFmt w:val="lowerRoman"/>
      <w:lvlText w:val="%6."/>
      <w:lvlJc w:val="right"/>
      <w:pPr>
        <w:ind w:left="2790" w:hanging="400"/>
      </w:pPr>
    </w:lvl>
    <w:lvl w:ilvl="6" w:tplc="0409000F" w:tentative="1">
      <w:start w:val="1"/>
      <w:numFmt w:val="decimal"/>
      <w:lvlText w:val="%7."/>
      <w:lvlJc w:val="left"/>
      <w:pPr>
        <w:ind w:left="3190" w:hanging="400"/>
      </w:pPr>
    </w:lvl>
    <w:lvl w:ilvl="7" w:tplc="04090019" w:tentative="1">
      <w:start w:val="1"/>
      <w:numFmt w:val="upperLetter"/>
      <w:lvlText w:val="%8."/>
      <w:lvlJc w:val="left"/>
      <w:pPr>
        <w:ind w:left="3590" w:hanging="400"/>
      </w:pPr>
    </w:lvl>
    <w:lvl w:ilvl="8" w:tplc="0409001B" w:tentative="1">
      <w:start w:val="1"/>
      <w:numFmt w:val="lowerRoman"/>
      <w:lvlText w:val="%9."/>
      <w:lvlJc w:val="right"/>
      <w:pPr>
        <w:ind w:left="3990" w:hanging="400"/>
      </w:pPr>
    </w:lvl>
  </w:abstractNum>
  <w:abstractNum w:abstractNumId="16" w15:restartNumberingAfterBreak="0">
    <w:nsid w:val="65AD7410"/>
    <w:multiLevelType w:val="hybridMultilevel"/>
    <w:tmpl w:val="B6AED874"/>
    <w:lvl w:ilvl="0" w:tplc="878210C4">
      <w:start w:val="2"/>
      <w:numFmt w:val="bullet"/>
      <w:lvlText w:val="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7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7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8"/>
  </w:num>
  <w:num w:numId="14">
    <w:abstractNumId w:val="12"/>
  </w:num>
  <w:num w:numId="15">
    <w:abstractNumId w:val="15"/>
  </w:num>
  <w:num w:numId="16">
    <w:abstractNumId w:val="16"/>
  </w:num>
  <w:num w:numId="17">
    <w:abstractNumId w:val="10"/>
  </w:num>
  <w:num w:numId="18">
    <w:abstractNumId w:val="14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982"/>
    <w:rsid w:val="0002482E"/>
    <w:rsid w:val="00050324"/>
    <w:rsid w:val="0005758F"/>
    <w:rsid w:val="000A0150"/>
    <w:rsid w:val="000E63C9"/>
    <w:rsid w:val="00130E9D"/>
    <w:rsid w:val="00150A6D"/>
    <w:rsid w:val="00185B35"/>
    <w:rsid w:val="001F2BC8"/>
    <w:rsid w:val="001F5F6B"/>
    <w:rsid w:val="00240586"/>
    <w:rsid w:val="00243EBC"/>
    <w:rsid w:val="00246A35"/>
    <w:rsid w:val="00277E60"/>
    <w:rsid w:val="00284348"/>
    <w:rsid w:val="002F51F5"/>
    <w:rsid w:val="00312137"/>
    <w:rsid w:val="00330359"/>
    <w:rsid w:val="0033762F"/>
    <w:rsid w:val="00360494"/>
    <w:rsid w:val="00366C7E"/>
    <w:rsid w:val="00367E2A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E7F8B"/>
    <w:rsid w:val="005F1BB0"/>
    <w:rsid w:val="00646982"/>
    <w:rsid w:val="00656C4D"/>
    <w:rsid w:val="006E5716"/>
    <w:rsid w:val="007302B3"/>
    <w:rsid w:val="00730733"/>
    <w:rsid w:val="00730E3A"/>
    <w:rsid w:val="00736AAF"/>
    <w:rsid w:val="00765B2A"/>
    <w:rsid w:val="00770B05"/>
    <w:rsid w:val="00783A34"/>
    <w:rsid w:val="007C6B52"/>
    <w:rsid w:val="007D16C5"/>
    <w:rsid w:val="00812860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A10C1"/>
    <w:rsid w:val="009A7E88"/>
    <w:rsid w:val="009C7720"/>
    <w:rsid w:val="00A13D9E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9360B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74D9"/>
    <w:rsid w:val="00E22ACD"/>
    <w:rsid w:val="00E30B7C"/>
    <w:rsid w:val="00E45424"/>
    <w:rsid w:val="00E620B0"/>
    <w:rsid w:val="00E661F2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1D7066"/>
  <w15:docId w15:val="{6501B881-EA20-4DDB-A347-0B5A39DE7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f">
    <w:name w:val="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ko-KR%7bAA6AAF75-4777-4D4F-8D62-2030DE26619C%7d\%7bC3B1B8AA-7ECF-4BCF-BE33-5E898FFCA18C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152BB420D64C0C9B5D7758FA20491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26AA216-4294-4EE3-A345-8F2A5E2B2F77}"/>
      </w:docPartPr>
      <w:docPartBody>
        <w:p w:rsidR="00000000" w:rsidRDefault="003D27A0">
          <w:pPr>
            <w:pStyle w:val="15152BB420D64C0C9B5D7758FA204915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11</w:t>
          </w:r>
          <w:r>
            <w:rPr>
              <w:rStyle w:val="Char"/>
              <w:lang w:val="ko-KR" w:bidi="ko-KR"/>
            </w:rPr>
            <w:t>월</w:t>
          </w:r>
          <w:r>
            <w:rPr>
              <w:rStyle w:val="Char"/>
              <w:lang w:val="ko-KR" w:bidi="ko-KR"/>
            </w:rPr>
            <w:t xml:space="preserve"> 26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07BBF4B104E54CCA9B6EEFE05B55C29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94254B0-CF95-447E-BB48-EBCC65983C02}"/>
      </w:docPartPr>
      <w:docPartBody>
        <w:p w:rsidR="00000000" w:rsidRDefault="003D27A0">
          <w:pPr>
            <w:pStyle w:val="07BBF4B104E54CCA9B6EEFE05B55C29B"/>
          </w:pPr>
          <w:r w:rsidRPr="00240586">
            <w:rPr>
              <w:rFonts w:hint="eastAsia"/>
              <w:lang w:val="ko-KR" w:bidi="ko-KR"/>
            </w:rPr>
            <w:t>회사</w:t>
          </w:r>
          <w:r w:rsidRPr="00240586">
            <w:rPr>
              <w:rFonts w:hint="eastAsia"/>
              <w:lang w:val="ko-KR" w:bidi="ko-KR"/>
            </w:rPr>
            <w:t xml:space="preserve"> </w:t>
          </w:r>
          <w:r w:rsidRPr="00240586">
            <w:rPr>
              <w:rFonts w:hint="eastAsia"/>
              <w:lang w:val="ko-KR" w:bidi="ko-KR"/>
            </w:rPr>
            <w:t>이름</w:t>
          </w:r>
        </w:p>
      </w:docPartBody>
    </w:docPart>
    <w:docPart>
      <w:docPartPr>
        <w:name w:val="0E0584FA706E4D6AA05FAC15DD8032B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97E116D-AC09-4864-AB3C-504CCFB28802}"/>
      </w:docPartPr>
      <w:docPartBody>
        <w:p w:rsidR="00000000" w:rsidRDefault="003D27A0">
          <w:pPr>
            <w:pStyle w:val="0E0584FA706E4D6AA05FAC15DD8032B8"/>
          </w:pPr>
          <w:r w:rsidRPr="00240586">
            <w:rPr>
              <w:rFonts w:hint="eastAsia"/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A0"/>
    <w:rsid w:val="003D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15152BB420D64C0C9B5D7758FA204915">
    <w:name w:val="15152BB420D64C0C9B5D7758FA204915"/>
    <w:pPr>
      <w:widowControl w:val="0"/>
      <w:wordWrap w:val="0"/>
      <w:autoSpaceDE w:val="0"/>
      <w:autoSpaceDN w:val="0"/>
    </w:pPr>
  </w:style>
  <w:style w:type="paragraph" w:customStyle="1" w:styleId="07BBF4B104E54CCA9B6EEFE05B55C29B">
    <w:name w:val="07BBF4B104E54CCA9B6EEFE05B55C29B"/>
    <w:pPr>
      <w:widowControl w:val="0"/>
      <w:wordWrap w:val="0"/>
      <w:autoSpaceDE w:val="0"/>
      <w:autoSpaceDN w:val="0"/>
    </w:pPr>
  </w:style>
  <w:style w:type="paragraph" w:customStyle="1" w:styleId="0E0584FA706E4D6AA05FAC15DD8032B8">
    <w:name w:val="0E0584FA706E4D6AA05FAC15DD8032B8"/>
    <w:pPr>
      <w:widowControl w:val="0"/>
      <w:wordWrap w:val="0"/>
      <w:autoSpaceDE w:val="0"/>
      <w:autoSpaceDN w:val="0"/>
    </w:pPr>
  </w:style>
  <w:style w:type="paragraph" w:customStyle="1" w:styleId="8A1F30DC5F22472090B0A4FAAF4B39E9">
    <w:name w:val="8A1F30DC5F22472090B0A4FAAF4B39E9"/>
    <w:pPr>
      <w:widowControl w:val="0"/>
      <w:wordWrap w:val="0"/>
      <w:autoSpaceDE w:val="0"/>
      <w:autoSpaceDN w:val="0"/>
    </w:pPr>
  </w:style>
  <w:style w:type="paragraph" w:customStyle="1" w:styleId="836809D548CB466EA3802FB96AF49A1E">
    <w:name w:val="836809D548CB466EA3802FB96AF49A1E"/>
    <w:pPr>
      <w:widowControl w:val="0"/>
      <w:wordWrap w:val="0"/>
      <w:autoSpaceDE w:val="0"/>
      <w:autoSpaceDN w:val="0"/>
    </w:pPr>
  </w:style>
  <w:style w:type="paragraph" w:customStyle="1" w:styleId="767266CAE8064E1AA57B3395BBE46137">
    <w:name w:val="767266CAE8064E1AA57B3395BBE46137"/>
    <w:pPr>
      <w:widowControl w:val="0"/>
      <w:wordWrap w:val="0"/>
      <w:autoSpaceDE w:val="0"/>
      <w:autoSpaceDN w:val="0"/>
    </w:pPr>
  </w:style>
  <w:style w:type="paragraph" w:customStyle="1" w:styleId="7DD103E3EB5D47E89C1B0C5909129012">
    <w:name w:val="7DD103E3EB5D47E89C1B0C5909129012"/>
    <w:pPr>
      <w:widowControl w:val="0"/>
      <w:wordWrap w:val="0"/>
      <w:autoSpaceDE w:val="0"/>
      <w:autoSpaceDN w:val="0"/>
    </w:pPr>
  </w:style>
  <w:style w:type="paragraph" w:customStyle="1" w:styleId="C16CF183558F45DDAECA510995A6C18C">
    <w:name w:val="C16CF183558F45DDAECA510995A6C18C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정해윤 , 김은지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{C3B1B8AA-7ECF-4BCF-BE33-5E898FFCA18C}tf16392850_win32.dotx</Template>
  <TotalTime>31</TotalTime>
  <Pages>9</Pages>
  <Words>121</Words>
  <Characters>691</Characters>
  <Application>Microsoft Office Word</Application>
  <DocSecurity>0</DocSecurity>
  <Lines>5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keywords/>
  <cp:lastModifiedBy>정해윤</cp:lastModifiedBy>
  <cp:revision>1</cp:revision>
  <cp:lastPrinted>2006-08-01T17:47:00Z</cp:lastPrinted>
  <dcterms:created xsi:type="dcterms:W3CDTF">2021-11-25T22:59:00Z</dcterms:created>
  <dcterms:modified xsi:type="dcterms:W3CDTF">2021-11-25T23:35:00Z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